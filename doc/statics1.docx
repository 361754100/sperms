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14:paraId="2D286BD9" w14:textId="77777777" w:rsidTr="00F86413">
            <w:trPr>
              <w:trHeight w:val="2880"/>
              <w:jc w:val="center"/>
            </w:trPr>
            <w:tc>
              <w:tcPr>
                <w:tcW w:w="5000" w:type="pct"/>
              </w:tcPr>
              <w:p w14:paraId="7B029559" w14:textId="77777777"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14:paraId="542BE55E" w14:textId="77777777" w:rsidTr="00F86413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80"/>
                  <w:szCs w:val="80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14:paraId="02BE28B2" w14:textId="77777777" w:rsidR="00093BE1" w:rsidRDefault="002C5CFC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立杆压制设备租赁系统</w:t>
                    </w:r>
                  </w:p>
                </w:tc>
              </w:sdtContent>
            </w:sdt>
          </w:tr>
          <w:tr w:rsidR="00093BE1" w14:paraId="4D5F2E30" w14:textId="77777777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14:paraId="330B238A" w14:textId="77777777" w:rsidR="00093BE1" w:rsidRDefault="002C5CFC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后台应用界面设计</w:t>
                    </w:r>
                  </w:p>
                </w:tc>
              </w:sdtContent>
            </w:sdt>
          </w:tr>
          <w:tr w:rsidR="00093BE1" w14:paraId="42452BD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577BC519" w14:textId="77777777" w:rsidR="00093BE1" w:rsidRDefault="00093BE1">
                <w:pPr>
                  <w:pStyle w:val="a8"/>
                  <w:jc w:val="center"/>
                </w:pPr>
              </w:p>
            </w:tc>
          </w:tr>
          <w:tr w:rsidR="00093BE1" w14:paraId="04507455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72B0D10A" w14:textId="77777777"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 w14:paraId="0E823BD6" w14:textId="77777777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1D8B928F" w14:textId="77777777"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14:paraId="353E49F3" w14:textId="77777777" w:rsidR="00093BE1" w:rsidRDefault="00093BE1" w:rsidP="00FA3BE0">
          <w:pPr>
            <w:pStyle w:val="AxureImageParagraph"/>
          </w:pPr>
        </w:p>
        <w:p w14:paraId="31A7B483" w14:textId="77777777" w:rsidR="00093BE1" w:rsidRDefault="00093BE1"/>
        <w:p w14:paraId="09C4D923" w14:textId="77777777" w:rsidR="00712696" w:rsidRDefault="00712696"/>
        <w:p w14:paraId="5FCADB7F" w14:textId="77777777" w:rsidR="00712696" w:rsidRDefault="00712696"/>
        <w:p w14:paraId="0453716E" w14:textId="77777777" w:rsidR="00712696" w:rsidRDefault="00712696"/>
        <w:p w14:paraId="103337B8" w14:textId="77777777" w:rsidR="00712696" w:rsidRDefault="00712696"/>
        <w:p w14:paraId="17ED4E82" w14:textId="77777777" w:rsidR="00712696" w:rsidRDefault="00712696"/>
        <w:p w14:paraId="05E9A1B4" w14:textId="77777777" w:rsidR="00712696" w:rsidRDefault="00712696"/>
        <w:p w14:paraId="6EED2D03" w14:textId="77777777"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14:paraId="1BE4B5E4" w14:textId="77777777"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14:paraId="3022B196" w14:textId="77777777"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14:paraId="3E03A574" w14:textId="77777777"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14:paraId="2CEF2470" w14:textId="77777777"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14:paraId="6D55B999" w14:textId="77777777" w:rsidR="004144D0" w:rsidRDefault="00634D62" w:rsidP="00536F6D">
      <w:r>
        <w:br w:type="page"/>
      </w:r>
    </w:p>
    <w:p w14:paraId="0CBE056A" w14:textId="77777777" w:rsidR="0070031F" w:rsidRDefault="0070031F">
      <w:pPr>
        <w:sectPr w:rsidR="0070031F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14:paraId="70E27D76" w14:textId="77777777" w:rsidR="0070031F" w:rsidRDefault="005B637F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14:paraId="3BF3FC6C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14:paraId="1A278C16" w14:textId="77777777" w:rsidR="0070031F" w:rsidRDefault="005B637F">
      <w:pPr>
        <w:rPr>
          <w:lang w:eastAsia="zh-CN"/>
        </w:rPr>
      </w:pPr>
      <w:r>
        <w:rPr>
          <w:lang w:eastAsia="zh-CN"/>
        </w:rPr>
        <w:t>运营分析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设备状态统计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产量历史数据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营业额统计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设备生产查询（图片查询）</w:t>
      </w:r>
      <w:r>
        <w:rPr>
          <w:lang w:eastAsia="zh-CN"/>
        </w:rPr>
        <w:br/>
      </w:r>
      <w:r>
        <w:rPr>
          <w:lang w:eastAsia="zh-CN"/>
        </w:rPr>
        <w:t>租赁管理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租赁信息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  <w:t>ADD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地图预览（设备应用信息）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设备维护</w:t>
      </w:r>
      <w:r>
        <w:rPr>
          <w:lang w:eastAsia="zh-CN"/>
        </w:rPr>
        <w:br/>
      </w:r>
      <w:r>
        <w:rPr>
          <w:lang w:eastAsia="zh-CN"/>
        </w:rPr>
        <w:t>信息与资料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客户信息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计费方式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设备维修信息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生产统计信息（仅用于测试期间用）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产品类别</w:t>
      </w:r>
      <w:r>
        <w:rPr>
          <w:lang w:eastAsia="zh-CN"/>
        </w:rPr>
        <w:br/>
      </w:r>
      <w:r>
        <w:rPr>
          <w:lang w:eastAsia="zh-CN"/>
        </w:rPr>
        <w:t>系统管理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菜单信息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用户管理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角色管理</w:t>
      </w:r>
    </w:p>
    <w:p w14:paraId="7A35DB17" w14:textId="77777777" w:rsidR="0070031F" w:rsidRDefault="005B637F">
      <w:pPr>
        <w:pStyle w:val="AxureHeading20"/>
        <w:keepNext/>
      </w:pPr>
      <w:r>
        <w:rPr>
          <w:lang w:eastAsia="zh-CN"/>
        </w:rPr>
        <w:br w:type="page"/>
      </w:r>
      <w:r>
        <w:lastRenderedPageBreak/>
        <w:t>设备状态统计</w:t>
      </w:r>
    </w:p>
    <w:p w14:paraId="7F22FCE9" w14:textId="77777777" w:rsidR="0070031F" w:rsidRDefault="005B637F">
      <w:pPr>
        <w:pStyle w:val="AxureHeading30"/>
        <w:keepNext/>
      </w:pPr>
      <w:r>
        <w:t>用户界面</w:t>
      </w:r>
    </w:p>
    <w:p w14:paraId="7C4D64B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75BD74B" wp14:editId="595F184F">
            <wp:extent cx="6534150" cy="6400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93E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产量统计</w:t>
      </w:r>
    </w:p>
    <w:p w14:paraId="49BED8A8" w14:textId="77777777" w:rsidR="0070031F" w:rsidRDefault="005B637F">
      <w:pPr>
        <w:pStyle w:val="AxureHeading30"/>
        <w:keepNext/>
      </w:pPr>
      <w:r>
        <w:t>用户界面</w:t>
      </w:r>
    </w:p>
    <w:p w14:paraId="398A8E8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0347427" wp14:editId="6758D3C2">
            <wp:extent cx="6858000" cy="54292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C7A8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产量历史数据</w:t>
      </w:r>
    </w:p>
    <w:p w14:paraId="4E1A401D" w14:textId="77777777" w:rsidR="0070031F" w:rsidRDefault="005B637F">
      <w:pPr>
        <w:pStyle w:val="AxureHeading30"/>
        <w:keepNext/>
      </w:pPr>
      <w:r>
        <w:t>用户界面</w:t>
      </w:r>
    </w:p>
    <w:p w14:paraId="601A685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C0A047" wp14:editId="59D1A5B9">
            <wp:extent cx="6858000" cy="33623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16FE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营业额统计</w:t>
      </w:r>
    </w:p>
    <w:p w14:paraId="4DCDCCE6" w14:textId="77777777" w:rsidR="0070031F" w:rsidRDefault="005B637F">
      <w:pPr>
        <w:pStyle w:val="AxureHeading30"/>
        <w:keepNext/>
      </w:pPr>
      <w:r>
        <w:t>用户界面</w:t>
      </w:r>
    </w:p>
    <w:p w14:paraId="6B3A7C61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ACF938E" wp14:editId="685C9742">
            <wp:extent cx="6858000" cy="3657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27380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设备生产查询（图片查询）</w:t>
      </w:r>
    </w:p>
    <w:p w14:paraId="67D5BC74" w14:textId="77777777" w:rsidR="0070031F" w:rsidRDefault="005B637F">
      <w:pPr>
        <w:pStyle w:val="AxureHeading30"/>
        <w:keepNext/>
      </w:pPr>
      <w:r>
        <w:t>用户界面</w:t>
      </w:r>
    </w:p>
    <w:p w14:paraId="0DABAEDF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23B5AA" wp14:editId="4BFD09CF">
            <wp:extent cx="5800725" cy="34099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56BD" w14:textId="77777777" w:rsidR="0070031F" w:rsidRDefault="005B637F">
      <w:pPr>
        <w:pStyle w:val="AxureHeading20"/>
        <w:keepNext/>
      </w:pPr>
      <w:r>
        <w:br w:type="page"/>
      </w:r>
      <w:r>
        <w:lastRenderedPageBreak/>
        <w:t>租赁信息</w:t>
      </w:r>
    </w:p>
    <w:p w14:paraId="20EC4D34" w14:textId="77777777" w:rsidR="0070031F" w:rsidRDefault="005B637F">
      <w:pPr>
        <w:pStyle w:val="AxureHeading30"/>
        <w:keepNext/>
      </w:pPr>
      <w:r>
        <w:t>用户界面</w:t>
      </w:r>
    </w:p>
    <w:p w14:paraId="245A94BE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56E15E0" wp14:editId="2B4A1DC0">
            <wp:extent cx="6858000" cy="14668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8F02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ADD</w:t>
      </w:r>
    </w:p>
    <w:p w14:paraId="6BF0D0D1" w14:textId="77777777" w:rsidR="0070031F" w:rsidRDefault="005B637F">
      <w:pPr>
        <w:pStyle w:val="AxureHeading30"/>
        <w:keepNext/>
      </w:pPr>
      <w:r>
        <w:t>用户界面</w:t>
      </w:r>
    </w:p>
    <w:p w14:paraId="1087CFEC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5640D64" wp14:editId="7A628978">
            <wp:extent cx="4972050" cy="36004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5D16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地图预览（设备应用信息）</w:t>
      </w:r>
    </w:p>
    <w:p w14:paraId="513FF25A" w14:textId="77777777" w:rsidR="0070031F" w:rsidRDefault="005B637F">
      <w:pPr>
        <w:pStyle w:val="AxureHeading30"/>
        <w:keepNext/>
      </w:pPr>
      <w:r>
        <w:t>用户界面</w:t>
      </w:r>
    </w:p>
    <w:p w14:paraId="1D414CFA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140C01F" wp14:editId="1C174519">
            <wp:extent cx="6858000" cy="31146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C3F9" w14:textId="77777777" w:rsidR="0070031F" w:rsidRPr="00924B7B" w:rsidRDefault="005B637F">
      <w:pPr>
        <w:pStyle w:val="AxureHeading20"/>
        <w:keepNext/>
        <w:rPr>
          <w:color w:val="FF0000"/>
        </w:rPr>
      </w:pPr>
      <w:r>
        <w:br w:type="page"/>
      </w:r>
      <w:r w:rsidRPr="00924B7B">
        <w:rPr>
          <w:color w:val="FF0000"/>
        </w:rPr>
        <w:lastRenderedPageBreak/>
        <w:t>设备维护</w:t>
      </w:r>
    </w:p>
    <w:p w14:paraId="4F95074A" w14:textId="77777777" w:rsidR="0070031F" w:rsidRDefault="005B637F">
      <w:pPr>
        <w:pStyle w:val="AxureHeading30"/>
        <w:keepNext/>
      </w:pPr>
      <w:r>
        <w:t>用户界面</w:t>
      </w:r>
    </w:p>
    <w:p w14:paraId="23458803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3C28FC5" wp14:editId="1A12618B">
            <wp:extent cx="6858000" cy="26098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A4AB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设备信息</w:t>
      </w:r>
    </w:p>
    <w:p w14:paraId="64DD1C32" w14:textId="77777777" w:rsidR="0070031F" w:rsidRDefault="005B637F">
      <w:pPr>
        <w:pStyle w:val="AxureHeading30"/>
        <w:keepNext/>
      </w:pPr>
      <w:r>
        <w:t>用户界面</w:t>
      </w:r>
    </w:p>
    <w:p w14:paraId="118F8F78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4E34D754" wp14:editId="5C359671">
            <wp:extent cx="6858000" cy="1162050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B83F" w14:textId="77777777" w:rsidR="0070031F" w:rsidRDefault="005B637F">
      <w:pPr>
        <w:pStyle w:val="AxureHeading20"/>
        <w:keepNext/>
      </w:pPr>
      <w:r>
        <w:br w:type="page"/>
      </w:r>
      <w:r>
        <w:lastRenderedPageBreak/>
        <w:t>客户信息</w:t>
      </w:r>
    </w:p>
    <w:p w14:paraId="7DCC37ED" w14:textId="77777777" w:rsidR="0070031F" w:rsidRDefault="005B637F">
      <w:pPr>
        <w:pStyle w:val="AxureHeading30"/>
        <w:keepNext/>
      </w:pPr>
      <w:r>
        <w:t>用户界面</w:t>
      </w:r>
    </w:p>
    <w:p w14:paraId="1E8A86A5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ED96098" wp14:editId="445B5E24">
            <wp:extent cx="6858000" cy="1571625"/>
            <wp:effectExtent l="0" t="0" r="0" b="0"/>
            <wp:docPr id="11" name="AXU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XU10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320C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计费方式</w:t>
      </w:r>
    </w:p>
    <w:p w14:paraId="42F8C27D" w14:textId="77777777" w:rsidR="0070031F" w:rsidRDefault="005B637F">
      <w:pPr>
        <w:pStyle w:val="AxureHeading30"/>
        <w:keepNext/>
      </w:pPr>
      <w:r>
        <w:t>用户界面</w:t>
      </w:r>
    </w:p>
    <w:p w14:paraId="5C49FDDD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00376A64" wp14:editId="68F9339A">
            <wp:extent cx="5676900" cy="1990725"/>
            <wp:effectExtent l="0" t="0" r="0" b="0"/>
            <wp:docPr id="12" name="AXU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XU1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F9EE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设备维修信息</w:t>
      </w:r>
    </w:p>
    <w:p w14:paraId="2A2CCF7E" w14:textId="77777777" w:rsidR="0070031F" w:rsidRDefault="005B637F">
      <w:pPr>
        <w:pStyle w:val="AxureHeading30"/>
        <w:keepNext/>
      </w:pPr>
      <w:r>
        <w:t>用户界面</w:t>
      </w:r>
    </w:p>
    <w:p w14:paraId="1420D8D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3B3D7A68" wp14:editId="408DB961">
            <wp:extent cx="6858000" cy="1190625"/>
            <wp:effectExtent l="0" t="0" r="0" b="0"/>
            <wp:docPr id="13" name="AXU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XU1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5457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生产统计信息（仅用于测试期间用）</w:t>
      </w:r>
    </w:p>
    <w:p w14:paraId="31F270F6" w14:textId="77777777" w:rsidR="0070031F" w:rsidRDefault="005B637F">
      <w:pPr>
        <w:pStyle w:val="AxureHeading30"/>
        <w:keepNext/>
      </w:pPr>
      <w:r>
        <w:t>用户界面</w:t>
      </w:r>
    </w:p>
    <w:p w14:paraId="3CE461A9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80D90AA" wp14:editId="5B7375BD">
            <wp:extent cx="5895975" cy="182880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XU13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778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产品类别</w:t>
      </w:r>
    </w:p>
    <w:p w14:paraId="6E8C1A93" w14:textId="77777777" w:rsidR="0070031F" w:rsidRDefault="005B637F">
      <w:pPr>
        <w:pStyle w:val="AxureHeading30"/>
        <w:keepNext/>
      </w:pPr>
      <w:r>
        <w:t>用户界面</w:t>
      </w:r>
    </w:p>
    <w:p w14:paraId="0FE478A2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7778C566" wp14:editId="6F39CFEA">
            <wp:extent cx="6858000" cy="1400175"/>
            <wp:effectExtent l="0" t="0" r="0" b="0"/>
            <wp:docPr id="15" name="AXU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4A2D0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菜单信息</w:t>
      </w:r>
    </w:p>
    <w:p w14:paraId="2616D5BD" w14:textId="77777777" w:rsidR="0070031F" w:rsidRDefault="005B637F">
      <w:pPr>
        <w:pStyle w:val="AxureHeading30"/>
        <w:keepNext/>
      </w:pPr>
      <w:r>
        <w:t>用户界面</w:t>
      </w:r>
    </w:p>
    <w:p w14:paraId="1A10A55D" w14:textId="026608AA" w:rsidR="00CA5363" w:rsidRDefault="005B637F" w:rsidP="003B5830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17EA3993" wp14:editId="0FAF6FBB">
            <wp:extent cx="6858000" cy="1724025"/>
            <wp:effectExtent l="0" t="0" r="0" b="0"/>
            <wp:docPr id="16" name="AXU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XU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16A3DA" w14:textId="77777777" w:rsidR="0070031F" w:rsidRDefault="005B637F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用户管理</w:t>
      </w:r>
    </w:p>
    <w:p w14:paraId="3F98A675" w14:textId="77777777" w:rsidR="0070031F" w:rsidRDefault="005B637F">
      <w:pPr>
        <w:pStyle w:val="AxureHeading30"/>
        <w:keepNext/>
        <w:rPr>
          <w:lang w:eastAsia="zh-CN"/>
        </w:rPr>
      </w:pPr>
      <w:r>
        <w:rPr>
          <w:lang w:eastAsia="zh-CN"/>
        </w:rPr>
        <w:t>用户界面</w:t>
      </w:r>
    </w:p>
    <w:p w14:paraId="5E369C30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585E1CAB" wp14:editId="2D7EADC1">
            <wp:extent cx="6858000" cy="1809750"/>
            <wp:effectExtent l="0" t="0" r="0" b="0"/>
            <wp:docPr id="17" name="AXU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XU16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B46D" w14:textId="77777777" w:rsidR="0070031F" w:rsidRDefault="005B637F">
      <w:pPr>
        <w:pStyle w:val="AxureHeading20"/>
        <w:keepNext/>
      </w:pPr>
      <w:r>
        <w:br w:type="page"/>
      </w:r>
      <w:r>
        <w:lastRenderedPageBreak/>
        <w:t>角色管理</w:t>
      </w:r>
    </w:p>
    <w:p w14:paraId="18A0B562" w14:textId="77777777" w:rsidR="0070031F" w:rsidRDefault="005B637F">
      <w:pPr>
        <w:pStyle w:val="AxureHeading30"/>
        <w:keepNext/>
      </w:pPr>
      <w:r>
        <w:t>用户界面</w:t>
      </w:r>
    </w:p>
    <w:p w14:paraId="685B26C6" w14:textId="77777777" w:rsidR="0070031F" w:rsidRDefault="005B637F">
      <w:pPr>
        <w:pStyle w:val="AxureImageParagraph"/>
      </w:pPr>
      <w:r>
        <w:rPr>
          <w:noProof/>
          <w:lang w:eastAsia="zh-CN"/>
        </w:rPr>
        <w:drawing>
          <wp:inline distT="0" distB="0" distL="0" distR="0" wp14:anchorId="6FDC9296" wp14:editId="7BF07DA6">
            <wp:extent cx="6858000" cy="1971675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XU1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B6049" w14:textId="77777777" w:rsidR="0070031F" w:rsidRDefault="0070031F">
      <w:pPr>
        <w:sectPr w:rsidR="0070031F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14:paraId="5FD988A4" w14:textId="77777777" w:rsidR="005B637F" w:rsidRDefault="005B637F"/>
    <w:sectPr w:rsidR="005B637F" w:rsidSect="004F3FB3">
      <w:headerReference w:type="default" r:id="rId29"/>
      <w:footerReference w:type="default" r:id="rId30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3A48B3" w14:textId="77777777" w:rsidR="000C1090" w:rsidRDefault="000C1090" w:rsidP="00093BE1">
      <w:pPr>
        <w:spacing w:before="0" w:after="0"/>
      </w:pPr>
      <w:r>
        <w:separator/>
      </w:r>
    </w:p>
  </w:endnote>
  <w:endnote w:type="continuationSeparator" w:id="0">
    <w:p w14:paraId="53D63123" w14:textId="77777777" w:rsidR="000C1090" w:rsidRDefault="000C1090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1613B77E" w14:textId="77777777" w:rsidTr="001F050D">
      <w:trPr>
        <w:trHeight w:val="180"/>
      </w:trPr>
      <w:tc>
        <w:tcPr>
          <w:tcW w:w="2214" w:type="pct"/>
        </w:tcPr>
        <w:p w14:paraId="7F488A35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1CEB1C73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2C5CFC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02AF31BC" w14:textId="77777777" w:rsidR="004852C3" w:rsidRDefault="004852C3">
          <w:pPr>
            <w:pStyle w:val="ac"/>
          </w:pPr>
        </w:p>
      </w:tc>
    </w:tr>
    <w:tr w:rsidR="004852C3" w14:paraId="0EF1508D" w14:textId="77777777" w:rsidTr="001F050D">
      <w:tc>
        <w:tcPr>
          <w:tcW w:w="2214" w:type="pct"/>
        </w:tcPr>
        <w:p w14:paraId="0D73071D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10E49FB5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DCF90C3" w14:textId="77777777" w:rsidR="004852C3" w:rsidRDefault="004852C3">
          <w:pPr>
            <w:pStyle w:val="ac"/>
          </w:pPr>
        </w:p>
      </w:tc>
    </w:tr>
  </w:tbl>
  <w:p w14:paraId="5AABDE2E" w14:textId="77777777"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14:paraId="0915CAB9" w14:textId="77777777" w:rsidTr="001F050D">
      <w:trPr>
        <w:trHeight w:val="180"/>
      </w:trPr>
      <w:tc>
        <w:tcPr>
          <w:tcW w:w="2214" w:type="pct"/>
        </w:tcPr>
        <w:p w14:paraId="515F804A" w14:textId="77777777"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14:paraId="57C968C7" w14:textId="77777777"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14:paraId="64C58896" w14:textId="77777777" w:rsidR="004852C3" w:rsidRDefault="004852C3">
          <w:pPr>
            <w:pStyle w:val="ac"/>
          </w:pPr>
        </w:p>
      </w:tc>
    </w:tr>
    <w:tr w:rsidR="004852C3" w14:paraId="6F9AC9F0" w14:textId="77777777" w:rsidTr="001F050D">
      <w:tc>
        <w:tcPr>
          <w:tcW w:w="2214" w:type="pct"/>
        </w:tcPr>
        <w:p w14:paraId="240EC1B9" w14:textId="77777777"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14:paraId="652A979E" w14:textId="77777777"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14:paraId="2E077831" w14:textId="77777777" w:rsidR="004852C3" w:rsidRDefault="004852C3">
          <w:pPr>
            <w:pStyle w:val="ac"/>
          </w:pPr>
        </w:p>
      </w:tc>
    </w:tr>
  </w:tbl>
  <w:p w14:paraId="2041E9BC" w14:textId="77777777"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A08299" w14:textId="77777777" w:rsidR="000C1090" w:rsidRDefault="000C1090" w:rsidP="00093BE1">
      <w:pPr>
        <w:spacing w:before="0" w:after="0"/>
      </w:pPr>
      <w:r>
        <w:separator/>
      </w:r>
    </w:p>
  </w:footnote>
  <w:footnote w:type="continuationSeparator" w:id="0">
    <w:p w14:paraId="5D8D2D1C" w14:textId="77777777" w:rsidR="000C1090" w:rsidRDefault="000C1090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5F4CB18A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364DA0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1C43E0BD" w14:textId="77777777" w:rsidR="00557485" w:rsidRDefault="00557485" w:rsidP="00775200">
    <w:pPr>
      <w:pStyle w:val="aa"/>
      <w:rPr>
        <w:lang w:eastAsia="zh-C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14:paraId="2ACE4975" w14:textId="77777777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-642965858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14:paraId="154247EF" w14:textId="77777777" w:rsidR="00557485" w:rsidRPr="003E5A01" w:rsidRDefault="002C5CFC" w:rsidP="00557485">
              <w:pPr>
                <w:pStyle w:val="a8"/>
                <w:rPr>
                  <w:rFonts w:asciiTheme="majorHAnsi" w:hAnsiTheme="majorHAnsi"/>
                  <w:lang w:eastAsia="zh-CN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立杆压制设备租赁系统</w:t>
              </w:r>
            </w:p>
          </w:sdtContent>
        </w:sdt>
      </w:tc>
    </w:tr>
  </w:tbl>
  <w:p w14:paraId="46E4D8BB" w14:textId="77777777" w:rsidR="00557485" w:rsidRDefault="00557485" w:rsidP="00775200">
    <w:pPr>
      <w:pStyle w:val="aa"/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4D8D5285"/>
    <w:multiLevelType w:val="multilevel"/>
    <w:tmpl w:val="2340B6F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7C95278"/>
    <w:multiLevelType w:val="multilevel"/>
    <w:tmpl w:val="02BC429A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090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2C5CFC"/>
    <w:rsid w:val="003040CD"/>
    <w:rsid w:val="00317D15"/>
    <w:rsid w:val="00360CB9"/>
    <w:rsid w:val="003734C9"/>
    <w:rsid w:val="00377999"/>
    <w:rsid w:val="00395368"/>
    <w:rsid w:val="003A0EE9"/>
    <w:rsid w:val="003B5830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637F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0031F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B691A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4B7B"/>
    <w:rsid w:val="009276DC"/>
    <w:rsid w:val="0095118F"/>
    <w:rsid w:val="00953C09"/>
    <w:rsid w:val="009659E5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5363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66BDDD"/>
  <w15:docId w15:val="{4B9E96FE-4536-454F-9D82-E942EB52C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TOC2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TOC3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TOC4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TOC5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 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 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 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 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 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D3071"/>
    <w:rsid w:val="002726B1"/>
    <w:rsid w:val="002B3315"/>
    <w:rsid w:val="003F6095"/>
    <w:rsid w:val="004418D8"/>
    <w:rsid w:val="004C4F25"/>
    <w:rsid w:val="006B709E"/>
    <w:rsid w:val="009D3071"/>
    <w:rsid w:val="00D3300C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91BC40-D77F-4A8D-BEA3-CDE5916D5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7</TotalTime>
  <Pages>21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立杆压制设备租赁系统</dc:title>
  <dc:subject>后台应用界面设计</dc:subject>
  <dc:creator>[Your Name]</dc:creator>
  <cp:lastModifiedBy>yespower@163.com</cp:lastModifiedBy>
  <cp:revision>8</cp:revision>
  <cp:lastPrinted>2010-09-03T00:33:00Z</cp:lastPrinted>
  <dcterms:created xsi:type="dcterms:W3CDTF">2010-09-03T21:47:00Z</dcterms:created>
  <dcterms:modified xsi:type="dcterms:W3CDTF">2020-02-29T11:31:00Z</dcterms:modified>
</cp:coreProperties>
</file>